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  <w:bookmarkStart w:id="0" w:name="_GoBack"/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none"/>
          <w:lang w:val="en-US" w:eastAsia="zh-CN"/>
        </w:rPr>
        <w:t>村选民登记情况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  <w:t>报告</w:t>
      </w:r>
    </w:p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华亭镇村（居）民委员会选举指导组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我村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于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年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月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日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时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至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月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日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时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进行选民登记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，共登记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选民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特此报告。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附件：1、选举选民登记名册；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00" w:leftChars="0" w:firstLine="0" w:firstLineChars="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选民登记情况统计表。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00" w:leftChars="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bookmarkEnd w:id="0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00" w:lef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       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莆田市城厢区华亭镇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32"/>
          <w:szCs w:val="32"/>
        </w:rPr>
        <w:t>村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村</w:t>
      </w:r>
      <w:r>
        <w:rPr>
          <w:rFonts w:hint="eastAsia" w:ascii="仿宋" w:hAnsi="仿宋" w:eastAsia="仿宋" w:cs="仿宋"/>
          <w:sz w:val="32"/>
          <w:szCs w:val="32"/>
        </w:rPr>
        <w:t>民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选举委员会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                        年    月 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报告</w:t>
      </w:r>
      <w:r>
        <w:rPr>
          <w:rFonts w:hint="eastAsia" w:ascii="仿宋" w:hAnsi="仿宋" w:eastAsia="仿宋" w:cs="仿宋"/>
          <w:sz w:val="32"/>
          <w:szCs w:val="32"/>
        </w:rPr>
        <w:t>一式二份，镇、村各一份</w:t>
      </w:r>
    </w:p>
    <w:sectPr>
      <w:pgSz w:w="11906" w:h="16838"/>
      <w:pgMar w:top="1440" w:right="1417" w:bottom="1440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E6B8A61"/>
    <w:multiLevelType w:val="singleLevel"/>
    <w:tmpl w:val="FE6B8A61"/>
    <w:lvl w:ilvl="0" w:tentative="0">
      <w:start w:val="2"/>
      <w:numFmt w:val="decimal"/>
      <w:suff w:val="nothing"/>
      <w:lvlText w:val="%1、"/>
      <w:lvlJc w:val="left"/>
      <w:pPr>
        <w:ind w:left="160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C316A"/>
    <w:rsid w:val="027E27F3"/>
    <w:rsid w:val="0B1116A4"/>
    <w:rsid w:val="1D083AD8"/>
    <w:rsid w:val="1E7B1F9C"/>
    <w:rsid w:val="1FC52D5B"/>
    <w:rsid w:val="2A5E1C96"/>
    <w:rsid w:val="2DED0397"/>
    <w:rsid w:val="323C316A"/>
    <w:rsid w:val="38475D45"/>
    <w:rsid w:val="387376B6"/>
    <w:rsid w:val="3C8319AD"/>
    <w:rsid w:val="3FD856A5"/>
    <w:rsid w:val="4387229A"/>
    <w:rsid w:val="47392ABE"/>
    <w:rsid w:val="50CD007C"/>
    <w:rsid w:val="50EE77F0"/>
    <w:rsid w:val="553A7DBF"/>
    <w:rsid w:val="6D535020"/>
    <w:rsid w:val="734264F3"/>
    <w:rsid w:val="7734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9368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2018-06-22T01:57:00Z</dcterms:created>
  <dc:creator>39368</dc:creator>
  <cp:lastModifiedBy>静美</cp:lastModifiedBy>
  <cp:lastPrinted>2018-06-25T13:33:00Z</cp:lastPrinted>
  <dcterms:modified xsi:type="dcterms:W3CDTF">2018-07-21T03:34:29Z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