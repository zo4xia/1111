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none"/>
          <w:lang w:val="en-US" w:eastAsia="zh-CN"/>
        </w:rPr>
        <w:t>村村民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  <w:t>委员会成员候选人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  <w:t>预选结果报告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auto"/>
          <w:sz w:val="32"/>
          <w:szCs w:val="32"/>
        </w:rPr>
        <w:t>华亭镇</w:t>
      </w:r>
      <w:r>
        <w:rPr>
          <w:rFonts w:hint="eastAsia" w:ascii="仿宋_GB2312" w:eastAsia="仿宋_GB2312"/>
          <w:color w:val="auto"/>
          <w:sz w:val="32"/>
          <w:szCs w:val="32"/>
        </w:rPr>
        <w:t>村（居）民委员会选举指导组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我村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于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日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召开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（全体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选民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户的代表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或村民代表</w:t>
      </w:r>
      <w:r>
        <w:rPr>
          <w:rFonts w:hint="eastAsia" w:ascii="仿宋" w:hAnsi="仿宋" w:eastAsia="仿宋" w:cs="仿宋"/>
          <w:i w:val="0"/>
          <w:iCs w:val="0"/>
          <w:color w:val="auto"/>
          <w:sz w:val="32"/>
          <w:szCs w:val="32"/>
          <w:u w:val="none"/>
          <w:lang w:val="en-US"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会议，进行村民委员会成员候选人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预选。应参加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实际参加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（其中，外出选民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人，委托投票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人，使用流动票箱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大会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采取秘密写票、无记名投票的方式推选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预选结果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报告如下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：</w:t>
      </w:r>
    </w:p>
    <w:tbl>
      <w:tblPr>
        <w:tblStyle w:val="2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1375"/>
        <w:gridCol w:w="720"/>
        <w:gridCol w:w="1375"/>
        <w:gridCol w:w="721"/>
        <w:gridCol w:w="1374"/>
        <w:gridCol w:w="721"/>
        <w:gridCol w:w="1374"/>
        <w:gridCol w:w="7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1" w:hRule="atLeast"/>
        </w:trPr>
        <w:tc>
          <w:tcPr>
            <w:tcW w:w="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职 务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1" w:hRule="atLeast"/>
        </w:trPr>
        <w:tc>
          <w:tcPr>
            <w:tcW w:w="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主 任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候选人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1" w:hRule="atLeast"/>
        </w:trPr>
        <w:tc>
          <w:tcPr>
            <w:tcW w:w="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副主任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候选人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1" w:hRule="atLeast"/>
        </w:trPr>
        <w:tc>
          <w:tcPr>
            <w:tcW w:w="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其他委员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候选人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1" w:hRule="atLeast"/>
        </w:trPr>
        <w:tc>
          <w:tcPr>
            <w:tcW w:w="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其他委员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候选人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1" w:hRule="atLeast"/>
        </w:trPr>
        <w:tc>
          <w:tcPr>
            <w:tcW w:w="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妇女委员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候选人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主持人：                    唱票人：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计票人：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监票人：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righ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莆田市城厢区华亭镇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村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村民选举委员会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                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报告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一式二份，镇、村各一份</w:t>
      </w:r>
    </w:p>
    <w:sectPr>
      <w:pgSz w:w="11906" w:h="16838"/>
      <w:pgMar w:top="1440" w:right="1417" w:bottom="1440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C316A"/>
    <w:rsid w:val="04523F2D"/>
    <w:rsid w:val="0B1116A4"/>
    <w:rsid w:val="0E4B77C3"/>
    <w:rsid w:val="0EC5624C"/>
    <w:rsid w:val="0FB24AD6"/>
    <w:rsid w:val="1B6F467B"/>
    <w:rsid w:val="211E20C4"/>
    <w:rsid w:val="22584CD5"/>
    <w:rsid w:val="29237BB8"/>
    <w:rsid w:val="2A5E1C96"/>
    <w:rsid w:val="323C316A"/>
    <w:rsid w:val="33C55214"/>
    <w:rsid w:val="43662EAD"/>
    <w:rsid w:val="50CD007C"/>
    <w:rsid w:val="50EE77F0"/>
    <w:rsid w:val="553A7DBF"/>
    <w:rsid w:val="5B04311C"/>
    <w:rsid w:val="5C7A26E8"/>
    <w:rsid w:val="5EEC5840"/>
    <w:rsid w:val="6D535020"/>
    <w:rsid w:val="7734777B"/>
    <w:rsid w:val="7C93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9368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2018-06-22T01:57:00Z</dcterms:created>
  <dc:creator>39368</dc:creator>
  <cp:lastModifiedBy>花开荼靡</cp:lastModifiedBy>
  <cp:lastPrinted>2018-06-25T11:34:00Z</cp:lastPrinted>
  <dcterms:modified xsi:type="dcterms:W3CDTF">2021-09-12T08:25:13Z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BFAC2D5C81DA48918A5D135329FD5EA3</vt:lpwstr>
  </property>
</Properties>
</file>