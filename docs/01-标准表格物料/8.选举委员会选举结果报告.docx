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  <w:u w:val="single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  <w:u w:val="none"/>
          <w:lang w:val="en-US" w:eastAsia="zh-CN"/>
        </w:rPr>
        <w:t>村选举委员会选举结果</w:t>
      </w:r>
      <w:r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  <w:t>报告</w:t>
      </w:r>
    </w:p>
    <w:p>
      <w:pPr>
        <w:jc w:val="center"/>
        <w:rPr>
          <w:rFonts w:hint="eastAsia" w:ascii="黑体" w:hAnsi="黑体" w:eastAsia="黑体" w:cs="黑体"/>
          <w:b w:val="0"/>
          <w:bCs w:val="0"/>
          <w:color w:val="auto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_GB2312" w:eastAsia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宋体" w:eastAsia="仿宋_GB2312"/>
          <w:color w:val="auto"/>
          <w:sz w:val="32"/>
          <w:szCs w:val="32"/>
        </w:rPr>
        <w:t>华亭镇</w:t>
      </w:r>
      <w:r>
        <w:rPr>
          <w:rFonts w:hint="eastAsia" w:ascii="仿宋_GB2312" w:eastAsia="仿宋_GB2312"/>
          <w:color w:val="auto"/>
          <w:sz w:val="32"/>
          <w:szCs w:val="32"/>
        </w:rPr>
        <w:t>村（居）民委员会选举指导组</w:t>
      </w:r>
      <w:r>
        <w:rPr>
          <w:rFonts w:hint="eastAsia" w:ascii="仿宋_GB2312" w:eastAsia="仿宋_GB2312"/>
          <w:color w:val="auto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我村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于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年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月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日召开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（全体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选民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户的代表，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或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全体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村民代表</w:t>
      </w:r>
      <w:r>
        <w:rPr>
          <w:rFonts w:hint="eastAsia" w:ascii="仿宋" w:hAnsi="仿宋" w:eastAsia="仿宋" w:cs="仿宋"/>
          <w:i w:val="0"/>
          <w:iCs w:val="0"/>
          <w:color w:val="auto"/>
          <w:sz w:val="32"/>
          <w:szCs w:val="32"/>
          <w:u w:val="none"/>
          <w:lang w:val="en-US" w:eastAsia="zh-CN"/>
        </w:rPr>
        <w:t>）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大会，进行选举委员会选举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应参加选举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人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实际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参加选举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auto"/>
          <w:sz w:val="32"/>
          <w:szCs w:val="32"/>
          <w:u w:val="none"/>
          <w:lang w:val="en-US" w:eastAsia="zh-CN"/>
        </w:rPr>
        <w:t>人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大会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采取秘密写票、无记名投票的方式推选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候选人或另选人按应选名额以得票数多的当选。经选举，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等同志，选为村民选举委员会成员。村民选举委员会召开第一次会议选出主任1名</w:t>
      </w:r>
      <w:r>
        <w:rPr>
          <w:rFonts w:hint="eastAsia" w:ascii="仿宋" w:hAnsi="仿宋" w:eastAsia="仿宋" w:cs="仿宋"/>
          <w:color w:val="FF0000"/>
          <w:sz w:val="32"/>
          <w:szCs w:val="32"/>
          <w:lang w:val="en-US" w:eastAsia="zh-CN"/>
        </w:rPr>
        <w:t>、副主任1名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。选举结果报告如下：</w:t>
      </w:r>
    </w:p>
    <w:tbl>
      <w:tblPr>
        <w:tblStyle w:val="2"/>
        <w:tblW w:w="93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7"/>
        <w:gridCol w:w="2208"/>
        <w:gridCol w:w="1073"/>
        <w:gridCol w:w="1380"/>
        <w:gridCol w:w="2208"/>
        <w:gridCol w:w="120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职 务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姓  名</w:t>
            </w: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票数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职 务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姓名</w:t>
            </w: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票数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主  任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委  员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副主任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委  员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委  员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第一递补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委  员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第二递补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0" w:hRule="atLeast"/>
        </w:trPr>
        <w:tc>
          <w:tcPr>
            <w:tcW w:w="13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委  员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FF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第三递补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sz w:val="22"/>
                <w:szCs w:val="22"/>
                <w:u w:val="no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主持人：                    唱票人：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计票人：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监票人：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               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莆田市城厢区华亭镇</w:t>
      </w:r>
      <w:r>
        <w:rPr>
          <w:rFonts w:hint="eastAsia" w:ascii="仿宋" w:hAnsi="仿宋" w:eastAsia="仿宋" w:cs="仿宋"/>
          <w:color w:val="auto"/>
          <w:sz w:val="32"/>
          <w:szCs w:val="32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村民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委员会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 xml:space="preserve">                                    年    月 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both"/>
        <w:textAlignment w:val="auto"/>
        <w:outlineLvl w:val="9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本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报告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一式二份，镇、村各一份</w:t>
      </w:r>
    </w:p>
    <w:sectPr>
      <w:pgSz w:w="11906" w:h="16838"/>
      <w:pgMar w:top="1440" w:right="1417" w:bottom="1440" w:left="141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C316A"/>
    <w:rsid w:val="052A41CD"/>
    <w:rsid w:val="0B1116A4"/>
    <w:rsid w:val="0F0C18AD"/>
    <w:rsid w:val="1E7B1F9C"/>
    <w:rsid w:val="1E8577E3"/>
    <w:rsid w:val="1FC52D5B"/>
    <w:rsid w:val="2139661E"/>
    <w:rsid w:val="252E7BB1"/>
    <w:rsid w:val="29200DBA"/>
    <w:rsid w:val="2A5E1C96"/>
    <w:rsid w:val="2B0C65A5"/>
    <w:rsid w:val="2D8172D8"/>
    <w:rsid w:val="323C316A"/>
    <w:rsid w:val="3E7B364B"/>
    <w:rsid w:val="4EFD12DF"/>
    <w:rsid w:val="50CD007C"/>
    <w:rsid w:val="50EE77F0"/>
    <w:rsid w:val="53A3663C"/>
    <w:rsid w:val="553A7DBF"/>
    <w:rsid w:val="5AC80E09"/>
    <w:rsid w:val="604F655C"/>
    <w:rsid w:val="6D535020"/>
    <w:rsid w:val="7734777B"/>
    <w:rsid w:val="7A793DE7"/>
    <w:rsid w:val="7B2F4D81"/>
    <w:rsid w:val="7D19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9368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2018-06-22T01:57:00Z</dcterms:created>
  <dc:creator>39368</dc:creator>
  <cp:lastModifiedBy>花开荼靡</cp:lastModifiedBy>
  <cp:lastPrinted>2021-09-12T07:57:00Z</cp:lastPrinted>
  <dcterms:modified xsi:type="dcterms:W3CDTF">2021-10-07T09:14:02Z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3702918B09294200AFF5A71A7A4A263B</vt:lpwstr>
  </property>
</Properties>
</file>